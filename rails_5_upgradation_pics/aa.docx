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BCE53" w14:textId="6C9F9B38" w:rsidR="00727733" w:rsidRDefault="00B85CC3">
      <w:r>
        <w:rPr>
          <w:noProof/>
        </w:rPr>
        <w:drawing>
          <wp:inline distT="0" distB="0" distL="0" distR="0" wp14:anchorId="67E4392F" wp14:editId="3905336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A157" w14:textId="5FC452F5" w:rsidR="00B85CC3" w:rsidRDefault="00B85CC3"/>
    <w:p w14:paraId="09AF5E5E" w14:textId="27C3FC10" w:rsidR="00B85CC3" w:rsidRDefault="00B85CC3"/>
    <w:p w14:paraId="24A9C955" w14:textId="02B0185F" w:rsidR="00B85CC3" w:rsidRDefault="00B85CC3">
      <w:r>
        <w:rPr>
          <w:noProof/>
        </w:rPr>
        <w:drawing>
          <wp:inline distT="0" distB="0" distL="0" distR="0" wp14:anchorId="793226E9" wp14:editId="4C01F8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A058" w14:textId="07082BDD" w:rsidR="00B85CC3" w:rsidRDefault="00B85CC3"/>
    <w:p w14:paraId="5F877FAC" w14:textId="6C39C0C6" w:rsidR="00B85CC3" w:rsidRDefault="00B85CC3"/>
    <w:p w14:paraId="7EA55D38" w14:textId="1673AC81" w:rsidR="00B85CC3" w:rsidRDefault="00B85CC3">
      <w:r>
        <w:rPr>
          <w:noProof/>
        </w:rPr>
        <w:lastRenderedPageBreak/>
        <w:drawing>
          <wp:inline distT="0" distB="0" distL="0" distR="0" wp14:anchorId="6788757B" wp14:editId="20B0F4C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9EDC" w14:textId="15B46180" w:rsidR="002167A6" w:rsidRDefault="002167A6"/>
    <w:p w14:paraId="440D1D7A" w14:textId="4B70CB01" w:rsidR="002167A6" w:rsidRDefault="002167A6">
      <w:r>
        <w:rPr>
          <w:noProof/>
        </w:rPr>
        <w:drawing>
          <wp:inline distT="0" distB="0" distL="0" distR="0" wp14:anchorId="2C0BD9FD" wp14:editId="7E582A3D">
            <wp:extent cx="5943600" cy="3341643"/>
            <wp:effectExtent l="0" t="0" r="0" b="0"/>
            <wp:docPr id="6" name="Picture 6" descr="cid:image001.png@01D50FA0.E201C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50FA0.E201CB1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1EDA" w14:textId="17FB7BBF" w:rsidR="002675A5" w:rsidRDefault="002675A5"/>
    <w:p w14:paraId="25C70D1B" w14:textId="03525622" w:rsidR="002675A5" w:rsidRDefault="002675A5">
      <w:r>
        <w:rPr>
          <w:noProof/>
        </w:rPr>
        <w:lastRenderedPageBreak/>
        <w:drawing>
          <wp:inline distT="0" distB="0" distL="0" distR="0" wp14:anchorId="7B6E44E5" wp14:editId="2CD210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BBF" w14:textId="21CC7401" w:rsidR="00C027E4" w:rsidRDefault="00C027E4"/>
    <w:p w14:paraId="3B8B1BE0" w14:textId="62B942F1" w:rsidR="00C027E4" w:rsidRDefault="00C027E4"/>
    <w:p w14:paraId="784A028C" w14:textId="7A4ECD6C" w:rsidR="00C027E4" w:rsidRDefault="00C027E4">
      <w:r>
        <w:rPr>
          <w:noProof/>
        </w:rPr>
        <w:drawing>
          <wp:inline distT="0" distB="0" distL="0" distR="0" wp14:anchorId="5E86284B" wp14:editId="0BACD82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A5F7" w14:textId="718AC6C6" w:rsidR="00A90B81" w:rsidRDefault="00A90B81"/>
    <w:p w14:paraId="73F89628" w14:textId="5582469F" w:rsidR="00A90B81" w:rsidRDefault="00A90B81">
      <w:r>
        <w:rPr>
          <w:noProof/>
        </w:rPr>
        <w:lastRenderedPageBreak/>
        <w:drawing>
          <wp:inline distT="0" distB="0" distL="0" distR="0" wp14:anchorId="7C8BDA34" wp14:editId="39477A4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1696" w14:textId="735B1D47" w:rsidR="004107A9" w:rsidRDefault="004107A9"/>
    <w:p w14:paraId="097F341F" w14:textId="69938B33" w:rsidR="004107A9" w:rsidRDefault="004107A9">
      <w:r>
        <w:rPr>
          <w:noProof/>
        </w:rPr>
        <w:drawing>
          <wp:inline distT="0" distB="0" distL="0" distR="0" wp14:anchorId="2306C576" wp14:editId="6ACD8E5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2022" w14:textId="08ED94D1" w:rsidR="00874A33" w:rsidRDefault="00874A33"/>
    <w:p w14:paraId="1D72CEF3" w14:textId="5879FC85" w:rsidR="00874A33" w:rsidRDefault="00874A33"/>
    <w:p w14:paraId="5AD955A7" w14:textId="5EB7D19D" w:rsidR="00874A33" w:rsidRDefault="00874A33"/>
    <w:p w14:paraId="4CF16E18" w14:textId="591FFBBF" w:rsidR="00874A33" w:rsidRDefault="00874A33">
      <w:r>
        <w:t>Commerce-app-single-copy-se</w:t>
      </w:r>
      <w:r w:rsidR="00345D69">
        <w:t>l</w:t>
      </w:r>
      <w:r>
        <w:t>f-service</w:t>
      </w:r>
    </w:p>
    <w:p w14:paraId="3B09AFCB" w14:textId="48DFCD8A" w:rsidR="00835E54" w:rsidRDefault="002521ED">
      <w:r>
        <w:lastRenderedPageBreak/>
        <w:t>Git status</w:t>
      </w:r>
    </w:p>
    <w:p w14:paraId="78AA3B5E" w14:textId="4AC127FB" w:rsidR="00835E54" w:rsidRDefault="00835E54">
      <w:r>
        <w:rPr>
          <w:noProof/>
        </w:rPr>
        <w:drawing>
          <wp:inline distT="0" distB="0" distL="0" distR="0" wp14:anchorId="6A5BAF01" wp14:editId="03C57FB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B13B" w14:textId="55713164" w:rsidR="00835E54" w:rsidRDefault="00835E54"/>
    <w:p w14:paraId="7280BAC4" w14:textId="41A13B8C" w:rsidR="00835E54" w:rsidRDefault="00835E54"/>
    <w:p w14:paraId="3B8100B8" w14:textId="22BB8C90" w:rsidR="0084760E" w:rsidRDefault="007F432F">
      <w:r>
        <w:rPr>
          <w:noProof/>
        </w:rPr>
        <w:drawing>
          <wp:inline distT="0" distB="0" distL="0" distR="0" wp14:anchorId="07865C98" wp14:editId="4988DE0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431D" w14:textId="417757FF" w:rsidR="007F432F" w:rsidRDefault="007F432F"/>
    <w:p w14:paraId="1A77AEC6" w14:textId="77777777" w:rsidR="007F432F" w:rsidRDefault="007F432F"/>
    <w:p w14:paraId="6E9D21F1" w14:textId="77777777" w:rsidR="0084760E" w:rsidRDefault="0084760E"/>
    <w:p w14:paraId="55ACC079" w14:textId="4CBA18A0" w:rsidR="00AA5E2D" w:rsidRDefault="00832A75">
      <w:r>
        <w:rPr>
          <w:noProof/>
        </w:rPr>
        <w:drawing>
          <wp:inline distT="0" distB="0" distL="0" distR="0" wp14:anchorId="30C19F09" wp14:editId="02B16BB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9C61" w14:textId="3601F3A0" w:rsidR="00430166" w:rsidRDefault="00430166">
      <w:proofErr w:type="spellStart"/>
      <w:r>
        <w:t>Railties</w:t>
      </w:r>
      <w:proofErr w:type="spellEnd"/>
      <w:r>
        <w:t>:</w:t>
      </w:r>
    </w:p>
    <w:p w14:paraId="03EC0BFB" w14:textId="17AFBF3C" w:rsidR="00430166" w:rsidRDefault="00430166">
      <w:r>
        <w:rPr>
          <w:noProof/>
        </w:rPr>
        <w:drawing>
          <wp:inline distT="0" distB="0" distL="0" distR="0" wp14:anchorId="258F6847" wp14:editId="3F8A01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CE64" w14:textId="77777777" w:rsidR="007C398A" w:rsidRDefault="007C398A">
      <w:pPr>
        <w:rPr>
          <w:noProof/>
        </w:rPr>
      </w:pPr>
    </w:p>
    <w:p w14:paraId="32538C7C" w14:textId="77777777" w:rsidR="007C398A" w:rsidRDefault="007C398A"/>
    <w:p w14:paraId="45923BC2" w14:textId="140C42DA" w:rsidR="007C398A" w:rsidRDefault="007C398A"/>
    <w:p w14:paraId="356D5035" w14:textId="3DAABEC5" w:rsidR="00B52E30" w:rsidRDefault="00B52E30"/>
    <w:p w14:paraId="5A656A46" w14:textId="05D7A65A" w:rsidR="00B52E30" w:rsidRDefault="00B52E30">
      <w:proofErr w:type="spellStart"/>
      <w:r>
        <w:t>Gci</w:t>
      </w:r>
      <w:proofErr w:type="spellEnd"/>
      <w:r>
        <w:t xml:space="preserve"> </w:t>
      </w:r>
      <w:proofErr w:type="spellStart"/>
      <w:r>
        <w:t>rbac</w:t>
      </w:r>
      <w:proofErr w:type="spellEnd"/>
      <w:r>
        <w:t xml:space="preserve"> issue</w:t>
      </w:r>
    </w:p>
    <w:p w14:paraId="4CB5445B" w14:textId="77777777" w:rsidR="007C398A" w:rsidRDefault="007C398A"/>
    <w:p w14:paraId="4C480EBA" w14:textId="160B5B2B" w:rsidR="00C33F8C" w:rsidRDefault="00C33F8C">
      <w:r>
        <w:rPr>
          <w:noProof/>
        </w:rPr>
        <w:drawing>
          <wp:inline distT="0" distB="0" distL="0" distR="0" wp14:anchorId="05586F6C" wp14:editId="51F5872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BA00" w14:textId="50D75304" w:rsidR="00874A33" w:rsidRDefault="00874A33"/>
    <w:p w14:paraId="6F9892CC" w14:textId="4B448DDA" w:rsidR="00B52E30" w:rsidRDefault="00B52E30"/>
    <w:p w14:paraId="2002B3D9" w14:textId="4B8D703C" w:rsidR="00B52E30" w:rsidRDefault="00B52E30"/>
    <w:p w14:paraId="7C70D156" w14:textId="7FBB8DFA" w:rsidR="00B52E30" w:rsidRDefault="00011F50">
      <w:r>
        <w:t>Commerce-app-status issue:</w:t>
      </w:r>
    </w:p>
    <w:p w14:paraId="59429E90" w14:textId="002B01C1" w:rsidR="00011F50" w:rsidRDefault="00011F50">
      <w:r>
        <w:rPr>
          <w:noProof/>
        </w:rPr>
        <w:lastRenderedPageBreak/>
        <w:drawing>
          <wp:inline distT="0" distB="0" distL="0" distR="0" wp14:anchorId="4ACA08E4" wp14:editId="0713FF0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C07" w14:textId="49AD23E3" w:rsidR="00BE31B4" w:rsidRDefault="00BE31B4"/>
    <w:p w14:paraId="12469E4A" w14:textId="33641ADD" w:rsidR="00BE31B4" w:rsidRDefault="007E5C1A">
      <w:r>
        <w:t>Successfully processed with bundle update</w:t>
      </w:r>
    </w:p>
    <w:p w14:paraId="22675DC3" w14:textId="4F9EBFCE" w:rsidR="007E5C1A" w:rsidRDefault="007E5C1A">
      <w:r>
        <w:rPr>
          <w:noProof/>
        </w:rPr>
        <w:drawing>
          <wp:inline distT="0" distB="0" distL="0" distR="0" wp14:anchorId="54BB9EC3" wp14:editId="6ADA313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1DED" w14:textId="6D87BF01" w:rsidR="007E5C1A" w:rsidRDefault="007E5C1A"/>
    <w:p w14:paraId="0BB77770" w14:textId="5A46C716" w:rsidR="007E5C1A" w:rsidRDefault="00B41859">
      <w:r>
        <w:rPr>
          <w:noProof/>
        </w:rPr>
        <w:lastRenderedPageBreak/>
        <w:drawing>
          <wp:inline distT="0" distB="0" distL="0" distR="0" wp14:anchorId="25E924FE" wp14:editId="6470E67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EFE" w14:textId="7324B49B" w:rsidR="00B41859" w:rsidRDefault="00B41859"/>
    <w:p w14:paraId="62319272" w14:textId="526EB070" w:rsidR="00B41859" w:rsidRDefault="00D564A4">
      <w:r>
        <w:rPr>
          <w:noProof/>
        </w:rPr>
        <w:drawing>
          <wp:inline distT="0" distB="0" distL="0" distR="0" wp14:anchorId="18A2A03A" wp14:editId="11FA828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9D63" w14:textId="1D69E3F7" w:rsidR="00D564A4" w:rsidRDefault="00D564A4"/>
    <w:p w14:paraId="025B3E18" w14:textId="69C128D3" w:rsidR="00D564A4" w:rsidRDefault="00E95D10">
      <w:r>
        <w:rPr>
          <w:noProof/>
        </w:rPr>
        <w:lastRenderedPageBreak/>
        <w:drawing>
          <wp:inline distT="0" distB="0" distL="0" distR="0" wp14:anchorId="4574A1F4" wp14:editId="6002E2B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163" w14:textId="14359AAD" w:rsidR="00E95D10" w:rsidRDefault="00E95D10"/>
    <w:p w14:paraId="677B8BCD" w14:textId="79405731" w:rsidR="00E95D10" w:rsidRDefault="0081542E">
      <w:r>
        <w:rPr>
          <w:noProof/>
        </w:rPr>
        <w:drawing>
          <wp:inline distT="0" distB="0" distL="0" distR="0" wp14:anchorId="0A9C642F" wp14:editId="377AB36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387" w14:textId="13545E48" w:rsidR="0081542E" w:rsidRDefault="0081542E"/>
    <w:p w14:paraId="26B1BAA3" w14:textId="2F26A4C6" w:rsidR="0081542E" w:rsidRDefault="00DB5FB7">
      <w:r>
        <w:rPr>
          <w:noProof/>
        </w:rPr>
        <w:lastRenderedPageBreak/>
        <w:drawing>
          <wp:inline distT="0" distB="0" distL="0" distR="0" wp14:anchorId="788C059C" wp14:editId="7377B72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ADF4" w14:textId="29BD5350" w:rsidR="00B52E30" w:rsidRDefault="00B52E30"/>
    <w:p w14:paraId="5F31E986" w14:textId="18D892C6" w:rsidR="00D40266" w:rsidRDefault="00D40266"/>
    <w:p w14:paraId="0EE7182D" w14:textId="77777777" w:rsidR="00AE6645" w:rsidRDefault="00D40266">
      <w:r>
        <w:t>After bundle update</w:t>
      </w:r>
    </w:p>
    <w:p w14:paraId="7142C7E5" w14:textId="69AAAD0B" w:rsidR="00AE6645" w:rsidRDefault="009B489D">
      <w:r>
        <w:t>b</w:t>
      </w:r>
      <w:r w:rsidR="00AE6645">
        <w:t>e rails c</w:t>
      </w:r>
    </w:p>
    <w:p w14:paraId="47836848" w14:textId="0774A319" w:rsidR="00D40266" w:rsidRDefault="00AE6645">
      <w:r>
        <w:t>Error</w:t>
      </w:r>
      <w:r w:rsidR="00D40266">
        <w:br/>
      </w:r>
      <w:r>
        <w:rPr>
          <w:noProof/>
        </w:rPr>
        <w:drawing>
          <wp:inline distT="0" distB="0" distL="0" distR="0" wp14:anchorId="1A48FDCC" wp14:editId="669DEA2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BCAB" w14:textId="5387B77E" w:rsidR="00454CD3" w:rsidRDefault="004876AD">
      <w:r>
        <w:lastRenderedPageBreak/>
        <w:t>gem ‘web-console’ error:</w:t>
      </w:r>
    </w:p>
    <w:p w14:paraId="189748AC" w14:textId="7ECBB789" w:rsidR="004876AD" w:rsidRDefault="004876AD"/>
    <w:p w14:paraId="684D06CB" w14:textId="0D7A371C" w:rsidR="004876AD" w:rsidRDefault="00AE5BD0">
      <w:r>
        <w:rPr>
          <w:noProof/>
        </w:rPr>
        <w:drawing>
          <wp:inline distT="0" distB="0" distL="0" distR="0" wp14:anchorId="3C31E4CA" wp14:editId="01BB014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E6CB" w14:textId="4BC2C75F" w:rsidR="00172D3C" w:rsidRDefault="00172D3C"/>
    <w:p w14:paraId="0A67683F" w14:textId="3C16FF78" w:rsidR="00172D3C" w:rsidRDefault="00172D3C"/>
    <w:p w14:paraId="59537C7A" w14:textId="72DB4502" w:rsidR="00172D3C" w:rsidRDefault="00172D3C"/>
    <w:p w14:paraId="60F3651F" w14:textId="291666D0" w:rsidR="00172D3C" w:rsidRDefault="005E3631">
      <w:r>
        <w:t>After change in web-console gem</w:t>
      </w:r>
    </w:p>
    <w:p w14:paraId="507CD765" w14:textId="77777777" w:rsidR="005E3631" w:rsidRDefault="005E3631">
      <w:r>
        <w:t xml:space="preserve">Trying to run </w:t>
      </w:r>
    </w:p>
    <w:p w14:paraId="5B72F0EF" w14:textId="512F4B8D" w:rsidR="005E3631" w:rsidRDefault="005E3631">
      <w:r>
        <w:t>be rake test &lt;</w:t>
      </w:r>
      <w:proofErr w:type="spellStart"/>
      <w:r>
        <w:t>file_path</w:t>
      </w:r>
      <w:proofErr w:type="spellEnd"/>
      <w:r>
        <w:t>&gt;</w:t>
      </w:r>
    </w:p>
    <w:p w14:paraId="1E723365" w14:textId="0A694E60" w:rsidR="005E3631" w:rsidRDefault="005E3631">
      <w:r>
        <w:rPr>
          <w:noProof/>
        </w:rPr>
        <w:lastRenderedPageBreak/>
        <w:drawing>
          <wp:inline distT="0" distB="0" distL="0" distR="0" wp14:anchorId="04F06862" wp14:editId="2D2863B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BB44" w14:textId="2AD6466B" w:rsidR="00454CD3" w:rsidRDefault="00454CD3"/>
    <w:p w14:paraId="795846D1" w14:textId="4AA1B8DC" w:rsidR="00267159" w:rsidRDefault="00267159"/>
    <w:p w14:paraId="393DB05B" w14:textId="1F1E8807" w:rsidR="00267159" w:rsidRDefault="00267159">
      <w:proofErr w:type="spellStart"/>
      <w:r>
        <w:t>Mysql</w:t>
      </w:r>
      <w:proofErr w:type="spellEnd"/>
      <w:r>
        <w:t xml:space="preserve"> adapter error:</w:t>
      </w:r>
    </w:p>
    <w:p w14:paraId="71552877" w14:textId="7B8F0437" w:rsidR="00267159" w:rsidRDefault="00267159">
      <w:r>
        <w:rPr>
          <w:noProof/>
        </w:rPr>
        <w:drawing>
          <wp:inline distT="0" distB="0" distL="0" distR="0" wp14:anchorId="3FA86220" wp14:editId="1BC9B9E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ABBD" w14:textId="2D4651F2" w:rsidR="00EB162D" w:rsidRDefault="00EB162D"/>
    <w:p w14:paraId="7DC2740C" w14:textId="77777777" w:rsidR="00EB162D" w:rsidRDefault="00EB162D">
      <w:bookmarkStart w:id="0" w:name="_GoBack"/>
      <w:bookmarkEnd w:id="0"/>
    </w:p>
    <w:sectPr w:rsidR="00EB1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40A6B0" w14:textId="77777777" w:rsidR="00D40266" w:rsidRDefault="00D40266" w:rsidP="00CE7A73">
      <w:pPr>
        <w:spacing w:after="0" w:line="240" w:lineRule="auto"/>
      </w:pPr>
      <w:r>
        <w:separator/>
      </w:r>
    </w:p>
  </w:endnote>
  <w:endnote w:type="continuationSeparator" w:id="0">
    <w:p w14:paraId="0D39A9DD" w14:textId="77777777" w:rsidR="00D40266" w:rsidRDefault="00D40266" w:rsidP="00CE7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CE366" w14:textId="77777777" w:rsidR="00D40266" w:rsidRDefault="00D40266" w:rsidP="00CE7A73">
      <w:pPr>
        <w:spacing w:after="0" w:line="240" w:lineRule="auto"/>
      </w:pPr>
      <w:r>
        <w:separator/>
      </w:r>
    </w:p>
  </w:footnote>
  <w:footnote w:type="continuationSeparator" w:id="0">
    <w:p w14:paraId="0DF7F457" w14:textId="77777777" w:rsidR="00D40266" w:rsidRDefault="00D40266" w:rsidP="00CE7A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FE"/>
    <w:rsid w:val="00011F50"/>
    <w:rsid w:val="001543E1"/>
    <w:rsid w:val="00172D3C"/>
    <w:rsid w:val="002167A6"/>
    <w:rsid w:val="002521ED"/>
    <w:rsid w:val="00267159"/>
    <w:rsid w:val="002675A5"/>
    <w:rsid w:val="00345D69"/>
    <w:rsid w:val="004107A9"/>
    <w:rsid w:val="00430166"/>
    <w:rsid w:val="00454CD3"/>
    <w:rsid w:val="004876AD"/>
    <w:rsid w:val="005E3631"/>
    <w:rsid w:val="00727733"/>
    <w:rsid w:val="007C398A"/>
    <w:rsid w:val="007E5C1A"/>
    <w:rsid w:val="007F432F"/>
    <w:rsid w:val="0081542E"/>
    <w:rsid w:val="00832A75"/>
    <w:rsid w:val="00835E54"/>
    <w:rsid w:val="0084760E"/>
    <w:rsid w:val="00874A33"/>
    <w:rsid w:val="008E27DB"/>
    <w:rsid w:val="009B489D"/>
    <w:rsid w:val="00A6253D"/>
    <w:rsid w:val="00A76890"/>
    <w:rsid w:val="00A90B81"/>
    <w:rsid w:val="00AA5E2D"/>
    <w:rsid w:val="00AE5BD0"/>
    <w:rsid w:val="00AE6645"/>
    <w:rsid w:val="00B41859"/>
    <w:rsid w:val="00B52E30"/>
    <w:rsid w:val="00B85CC3"/>
    <w:rsid w:val="00BE31B4"/>
    <w:rsid w:val="00C027E4"/>
    <w:rsid w:val="00C33F8C"/>
    <w:rsid w:val="00CE7A73"/>
    <w:rsid w:val="00D40266"/>
    <w:rsid w:val="00D4510C"/>
    <w:rsid w:val="00D564A4"/>
    <w:rsid w:val="00DB5FB7"/>
    <w:rsid w:val="00E66FFE"/>
    <w:rsid w:val="00E95D10"/>
    <w:rsid w:val="00EB1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7928FB4"/>
  <w15:chartTrackingRefBased/>
  <w15:docId w15:val="{127066DD-5447-478C-8D69-9CDDFDFEC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7A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A73"/>
  </w:style>
  <w:style w:type="paragraph" w:styleId="Footer">
    <w:name w:val="footer"/>
    <w:basedOn w:val="Normal"/>
    <w:link w:val="FooterChar"/>
    <w:uiPriority w:val="99"/>
    <w:unhideWhenUsed/>
    <w:rsid w:val="00CE7A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A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cid:image001.png@01D50FA0.E201CB10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C425B814.dotm</Template>
  <TotalTime>924</TotalTime>
  <Pages>13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Gannett</Company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Aytha, Aravind</dc:creator>
  <cp:keywords/>
  <dc:description/>
  <cp:lastModifiedBy>Aytha, Aravind</cp:lastModifiedBy>
  <cp:revision>46</cp:revision>
  <dcterms:created xsi:type="dcterms:W3CDTF">2019-05-21T07:53:00Z</dcterms:created>
  <dcterms:modified xsi:type="dcterms:W3CDTF">2019-05-28T09:47:00Z</dcterms:modified>
</cp:coreProperties>
</file>